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EAEE" w14:textId="77777777" w:rsidR="00C10880" w:rsidRDefault="00C10880" w:rsidP="00C10880">
      <w:pPr>
        <w:rPr>
          <w:color w:val="FFFFFF"/>
        </w:rPr>
      </w:pPr>
      <w:r>
        <w:rPr>
          <w:color w:val="FFFFFF"/>
        </w:rPr>
        <w:t>P201600</w:t>
      </w:r>
    </w:p>
    <w:p w14:paraId="174389E6" w14:textId="45DA26B0" w:rsidR="00C91A89" w:rsidRPr="001B7099" w:rsidRDefault="00C91A89" w:rsidP="00C10880">
      <w:pPr>
        <w:rPr>
          <w:rFonts w:ascii="IDAutomationHC39M" w:hAnsi="IDAutomationHC39M"/>
          <w:color w:val="000000"/>
          <w:sz w:val="22"/>
          <w:szCs w:val="22"/>
        </w:rPr>
      </w:pPr>
      <w:r>
        <w:rPr>
          <w:color w:val="FFFFFF"/>
        </w:rPr>
        <w:tab/>
      </w:r>
      <w:r>
        <w:rPr>
          <w:color w:val="FFFFFF"/>
        </w:rPr>
        <w:tab/>
      </w:r>
      <w:r>
        <w:rPr>
          <w:color w:val="FFFFFF"/>
        </w:rPr>
        <w:tab/>
      </w:r>
      <w:r>
        <w:rPr>
          <w:color w:val="FFFFFF"/>
        </w:rPr>
        <w:tab/>
      </w:r>
      <w:r>
        <w:rPr>
          <w:color w:val="FFFFFF"/>
        </w:rPr>
        <w:tab/>
      </w:r>
      <w:r>
        <w:rPr>
          <w:color w:val="FFFFFF"/>
        </w:rPr>
        <w:tab/>
      </w:r>
      <w:r>
        <w:rPr>
          <w:color w:val="FFFFFF"/>
        </w:rPr>
        <w:tab/>
      </w:r>
      <w:r>
        <w:rPr>
          <w:color w:val="FFFFFF"/>
        </w:rPr>
        <w:tab/>
        <w:t xml:space="preserve">  </w:t>
      </w:r>
      <w:r w:rsidRPr="001B7099">
        <w:rPr>
          <w:rFonts w:ascii="Roboto" w:hAnsi="Roboto"/>
          <w:color w:val="000000"/>
          <w:sz w:val="22"/>
          <w:szCs w:val="22"/>
        </w:rPr>
        <w:t xml:space="preserve">                                                  </w:t>
      </w:r>
      <w:r w:rsidR="00856226">
        <w:rPr>
          <w:rFonts w:ascii="IDAutomationHC39M" w:hAnsi="IDAutomationHC39M"/>
          <w:color w:val="000000"/>
          <w:sz w:val="22"/>
          <w:szCs w:val="22"/>
        </w:rPr>
        <w:t>202600869</w:t>
      </w:r>
    </w:p>
    <w:p w14:paraId="150E0371" w14:textId="77777777" w:rsidR="008F1EFC" w:rsidRDefault="008F1EFC" w:rsidP="00C10880">
      <w:pPr>
        <w:rPr>
          <w:rFonts w:ascii="Arial" w:hAnsi="Arial" w:cs="Arial"/>
          <w:sz w:val="18"/>
          <w:szCs w:val="18"/>
        </w:rPr>
      </w:pPr>
    </w:p>
    <w:tbl>
      <w:tblPr>
        <w:tblW w:w="10631" w:type="dxa"/>
        <w:tblInd w:w="284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2693"/>
        <w:gridCol w:w="2410"/>
      </w:tblGrid>
      <w:tr w:rsidR="008F1EFC" w:rsidRPr="004B0546" w14:paraId="4E697BE8" w14:textId="77777777" w:rsidTr="00EB6F6A">
        <w:tc>
          <w:tcPr>
            <w:tcW w:w="5528" w:type="dxa"/>
            <w:tcMar>
              <w:left w:w="0" w:type="dxa"/>
              <w:right w:w="0" w:type="dxa"/>
            </w:tcMar>
          </w:tcPr>
          <w:p w14:paraId="55A6B315" w14:textId="77777777" w:rsidR="00EB6F6A" w:rsidRDefault="00EB6F6A" w:rsidP="00BA56CA">
            <w:pPr>
              <w:tabs>
                <w:tab w:val="left" w:pos="7440"/>
              </w:tabs>
              <w:rPr>
                <w:rFonts w:ascii="Roboto" w:hAnsi="Roboto" w:cs="Segoe UI"/>
                <w:color w:val="000000"/>
                <w:sz w:val="22"/>
                <w:szCs w:val="22"/>
                <w:lang w:eastAsia="sl-SI"/>
              </w:rPr>
            </w:pPr>
          </w:p>
          <w:p w14:paraId="77310CD5" w14:textId="77777777" w:rsidR="00EB6F6A" w:rsidRDefault="00EB6F6A" w:rsidP="00BA56CA">
            <w:pPr>
              <w:tabs>
                <w:tab w:val="left" w:pos="7440"/>
              </w:tabs>
              <w:rPr>
                <w:rFonts w:ascii="Roboto" w:hAnsi="Roboto" w:cs="Segoe UI"/>
                <w:color w:val="000000"/>
                <w:sz w:val="22"/>
                <w:szCs w:val="22"/>
                <w:lang w:eastAsia="sl-SI"/>
              </w:rPr>
            </w:pPr>
          </w:p>
          <w:p w14:paraId="2FC65046" w14:textId="77777777" w:rsidR="00DE2181" w:rsidRDefault="00DE2181" w:rsidP="00BA56CA">
            <w:pPr>
              <w:tabs>
                <w:tab w:val="left" w:pos="7440"/>
              </w:tabs>
              <w:rPr>
                <w:rFonts w:ascii="Roboto" w:hAnsi="Roboto" w:cs="Segoe UI"/>
                <w:color w:val="000000"/>
                <w:sz w:val="22"/>
                <w:szCs w:val="22"/>
                <w:lang w:eastAsia="sl-SI"/>
              </w:rPr>
            </w:pPr>
          </w:p>
          <w:p w14:paraId="100973FE" w14:textId="77777777" w:rsidR="00856226" w:rsidRDefault="00856226" w:rsidP="00BA56CA">
            <w:pPr>
              <w:tabs>
                <w:tab w:val="left" w:pos="7440"/>
              </w:tabs>
              <w:rPr>
                <w:rFonts w:ascii="Roboto" w:hAnsi="Roboto" w:cs="Segoe UI"/>
                <w:sz w:val="22"/>
                <w:szCs w:val="22"/>
                <w:lang w:eastAsia="sl-SI"/>
              </w:rPr>
            </w:pPr>
            <w:r>
              <w:rPr>
                <w:rFonts w:ascii="Roboto" w:hAnsi="Roboto" w:cs="Segoe UI"/>
                <w:sz w:val="22"/>
                <w:szCs w:val="22"/>
                <w:lang w:eastAsia="sl-SI"/>
              </w:rPr>
              <w:t>KONZUM D.O.O. SARAJEVO</w:t>
            </w:r>
          </w:p>
          <w:p w14:paraId="62A56784" w14:textId="77777777" w:rsidR="00856226" w:rsidRDefault="00856226" w:rsidP="00BA56CA">
            <w:pPr>
              <w:tabs>
                <w:tab w:val="left" w:pos="7440"/>
              </w:tabs>
              <w:rPr>
                <w:rFonts w:ascii="Roboto" w:hAnsi="Roboto" w:cs="Segoe UI"/>
                <w:sz w:val="22"/>
                <w:szCs w:val="22"/>
                <w:lang w:eastAsia="sl-SI"/>
              </w:rPr>
            </w:pPr>
            <w:r>
              <w:rPr>
                <w:rFonts w:ascii="Roboto" w:hAnsi="Roboto" w:cs="Segoe UI"/>
                <w:sz w:val="22"/>
                <w:szCs w:val="22"/>
                <w:lang w:eastAsia="sl-SI"/>
              </w:rPr>
              <w:t>Kamenolom 10</w:t>
            </w:r>
          </w:p>
          <w:p w14:paraId="3BD6CB40" w14:textId="77777777" w:rsidR="00856226" w:rsidRDefault="00856226" w:rsidP="00BA56CA">
            <w:pPr>
              <w:tabs>
                <w:tab w:val="left" w:pos="7440"/>
              </w:tabs>
              <w:rPr>
                <w:rFonts w:ascii="Roboto" w:hAnsi="Roboto" w:cs="Segoe UI"/>
                <w:sz w:val="22"/>
                <w:szCs w:val="22"/>
                <w:lang w:eastAsia="sl-SI"/>
              </w:rPr>
            </w:pPr>
          </w:p>
          <w:p w14:paraId="4970CBD3" w14:textId="77777777" w:rsidR="00856226" w:rsidRDefault="00856226" w:rsidP="00BA56CA">
            <w:pPr>
              <w:tabs>
                <w:tab w:val="left" w:pos="7440"/>
              </w:tabs>
              <w:rPr>
                <w:rFonts w:ascii="Roboto" w:hAnsi="Roboto" w:cs="Segoe UI"/>
                <w:sz w:val="22"/>
                <w:szCs w:val="22"/>
                <w:lang w:eastAsia="sl-SI"/>
              </w:rPr>
            </w:pPr>
            <w:r>
              <w:rPr>
                <w:rFonts w:ascii="Roboto" w:hAnsi="Roboto" w:cs="Segoe UI"/>
                <w:sz w:val="22"/>
                <w:szCs w:val="22"/>
                <w:lang w:eastAsia="sl-SI"/>
              </w:rPr>
              <w:t xml:space="preserve">71000 71210 Ilidža , Sarajevo </w:t>
            </w:r>
          </w:p>
          <w:p w14:paraId="660261DF" w14:textId="07482E0E" w:rsidR="008F1EFC" w:rsidRPr="00042141" w:rsidRDefault="00856226" w:rsidP="00BA56CA">
            <w:pPr>
              <w:tabs>
                <w:tab w:val="left" w:pos="7440"/>
              </w:tabs>
              <w:rPr>
                <w:rFonts w:ascii="Roboto" w:hAnsi="Roboto"/>
                <w:sz w:val="22"/>
                <w:szCs w:val="22"/>
              </w:rPr>
            </w:pPr>
            <w:r>
              <w:rPr>
                <w:rFonts w:ascii="Roboto" w:hAnsi="Roboto" w:cs="Segoe UI"/>
                <w:sz w:val="22"/>
                <w:szCs w:val="22"/>
                <w:lang w:eastAsia="sl-SI"/>
              </w:rPr>
              <w:t>Bosna in Hercegovina</w:t>
            </w:r>
          </w:p>
        </w:tc>
        <w:tc>
          <w:tcPr>
            <w:tcW w:w="2693" w:type="dxa"/>
            <w:tcMar>
              <w:left w:w="0" w:type="dxa"/>
              <w:right w:w="0" w:type="dxa"/>
            </w:tcMar>
          </w:tcPr>
          <w:p w14:paraId="04719D0E" w14:textId="77777777" w:rsidR="008F1EFC" w:rsidRPr="00042141" w:rsidRDefault="00313B43" w:rsidP="00BA56CA">
            <w:pPr>
              <w:tabs>
                <w:tab w:val="left" w:pos="7440"/>
              </w:tabs>
              <w:rPr>
                <w:rFonts w:ascii="Roboto" w:hAnsi="Roboto"/>
                <w:b/>
                <w:sz w:val="22"/>
                <w:szCs w:val="22"/>
              </w:rPr>
            </w:pPr>
            <w:bookmarkStart w:id="0" w:name="bkmImeDokum"/>
            <w:r>
              <w:rPr>
                <w:rFonts w:ascii="Roboto" w:hAnsi="Roboto"/>
                <w:b/>
                <w:sz w:val="22"/>
                <w:szCs w:val="22"/>
              </w:rPr>
              <w:t>ODPREMNI NALOG</w:t>
            </w:r>
            <w:r w:rsidR="008F1EFC" w:rsidRPr="00042141">
              <w:rPr>
                <w:rFonts w:ascii="Roboto" w:hAnsi="Roboto"/>
                <w:b/>
                <w:sz w:val="22"/>
                <w:szCs w:val="22"/>
              </w:rPr>
              <w:t xml:space="preserve"> št.:</w:t>
            </w:r>
            <w:bookmarkEnd w:id="0"/>
          </w:p>
          <w:p w14:paraId="15A2CAED" w14:textId="77777777" w:rsidR="008F1EFC" w:rsidRPr="00042141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 w:rsidRPr="00042141">
              <w:rPr>
                <w:rFonts w:ascii="Roboto" w:hAnsi="Roboto"/>
                <w:sz w:val="18"/>
                <w:szCs w:val="18"/>
              </w:rPr>
              <w:t>Kraj in datum:</w:t>
            </w:r>
          </w:p>
          <w:p w14:paraId="214F995A" w14:textId="77777777" w:rsidR="007C1CC1" w:rsidRPr="00042141" w:rsidRDefault="007C1CC1" w:rsidP="00427EE5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bookmarkStart w:id="1" w:name="bkmVeljavLab"/>
            <w:r>
              <w:rPr>
                <w:rFonts w:ascii="Roboto" w:hAnsi="Roboto"/>
                <w:sz w:val="18"/>
                <w:szCs w:val="18"/>
              </w:rPr>
              <w:t>Datum odpreme</w:t>
            </w:r>
            <w:r w:rsidR="008F1EFC" w:rsidRPr="00042141">
              <w:rPr>
                <w:rFonts w:ascii="Roboto" w:hAnsi="Roboto"/>
                <w:sz w:val="18"/>
                <w:szCs w:val="18"/>
              </w:rPr>
              <w:t>:</w:t>
            </w:r>
            <w:bookmarkEnd w:id="1"/>
          </w:p>
          <w:p w14:paraId="05BACE77" w14:textId="77777777" w:rsidR="00902D6B" w:rsidRDefault="00B44C5A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bookmarkStart w:id="2" w:name="bkmStevKupnarLbl"/>
            <w:r>
              <w:rPr>
                <w:rFonts w:ascii="Roboto" w:hAnsi="Roboto"/>
                <w:sz w:val="18"/>
                <w:szCs w:val="18"/>
              </w:rPr>
              <w:t>Številka naročilnice:</w:t>
            </w:r>
            <w:bookmarkEnd w:id="2"/>
          </w:p>
          <w:p w14:paraId="6A8F6A9E" w14:textId="77777777" w:rsidR="00B44C5A" w:rsidRDefault="00B44C5A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bookmarkStart w:id="3" w:name="bkmDatkupNarLbl"/>
            <w:r>
              <w:rPr>
                <w:rFonts w:ascii="Roboto" w:hAnsi="Roboto"/>
                <w:sz w:val="18"/>
                <w:szCs w:val="18"/>
              </w:rPr>
              <w:t>Datum naročilnice:</w:t>
            </w:r>
            <w:bookmarkEnd w:id="3"/>
          </w:p>
          <w:p w14:paraId="1AFA22DE" w14:textId="77777777" w:rsidR="00B44C5A" w:rsidRPr="00042141" w:rsidRDefault="00B44C5A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09184E9B" w14:textId="77777777" w:rsidR="008F1EFC" w:rsidRPr="00042141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 w:rsidRPr="00042141">
              <w:rPr>
                <w:rFonts w:ascii="Roboto" w:hAnsi="Roboto"/>
                <w:sz w:val="18"/>
                <w:szCs w:val="18"/>
              </w:rPr>
              <w:t>Šifra partnerja:</w:t>
            </w:r>
          </w:p>
          <w:p w14:paraId="048C4D61" w14:textId="77777777" w:rsidR="008F1EFC" w:rsidRPr="00042141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 w:rsidRPr="00042141">
              <w:rPr>
                <w:rFonts w:ascii="Roboto" w:hAnsi="Roboto"/>
                <w:sz w:val="18"/>
                <w:szCs w:val="18"/>
              </w:rPr>
              <w:t>ID DDV kupca:</w:t>
            </w:r>
          </w:p>
          <w:p w14:paraId="15813724" w14:textId="77777777" w:rsidR="008F1EFC" w:rsidRPr="00042141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 w:rsidRPr="00042141">
              <w:rPr>
                <w:rFonts w:ascii="Roboto" w:hAnsi="Roboto"/>
                <w:sz w:val="18"/>
                <w:szCs w:val="18"/>
              </w:rPr>
              <w:t>Davčni zavezanec:</w:t>
            </w:r>
          </w:p>
          <w:p w14:paraId="192D1CB3" w14:textId="77777777" w:rsidR="008F1EFC" w:rsidRPr="00042141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 w:rsidRPr="00042141">
              <w:rPr>
                <w:rFonts w:ascii="Roboto" w:hAnsi="Roboto"/>
                <w:sz w:val="18"/>
                <w:szCs w:val="18"/>
              </w:rPr>
              <w:t>Kontaktna oseba:</w:t>
            </w:r>
          </w:p>
          <w:p w14:paraId="72B2B07A" w14:textId="77777777" w:rsidR="008F1EFC" w:rsidRPr="00042141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 w:rsidRPr="00042141">
              <w:rPr>
                <w:rFonts w:ascii="Roboto" w:hAnsi="Roboto"/>
                <w:sz w:val="18"/>
                <w:szCs w:val="18"/>
              </w:rPr>
              <w:t>Telefon:</w:t>
            </w:r>
          </w:p>
          <w:p w14:paraId="4C293407" w14:textId="77777777" w:rsidR="008F1EFC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 w:rsidRPr="00042141">
              <w:rPr>
                <w:rFonts w:ascii="Roboto" w:hAnsi="Roboto"/>
                <w:sz w:val="18"/>
                <w:szCs w:val="18"/>
              </w:rPr>
              <w:t>E-mail:</w:t>
            </w:r>
          </w:p>
          <w:p w14:paraId="63BDC62F" w14:textId="77777777" w:rsidR="009D0E68" w:rsidRDefault="009D0E68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0268EA85" w14:textId="77777777" w:rsidR="009D0E68" w:rsidRPr="00042141" w:rsidRDefault="00425476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Vezni dok</w:t>
            </w:r>
            <w:r w:rsidR="009D0E68">
              <w:rPr>
                <w:rFonts w:ascii="Roboto" w:hAnsi="Roboto"/>
                <w:sz w:val="18"/>
                <w:szCs w:val="18"/>
              </w:rPr>
              <w:t>ument:</w:t>
            </w:r>
          </w:p>
        </w:tc>
        <w:tc>
          <w:tcPr>
            <w:tcW w:w="2410" w:type="dxa"/>
            <w:tcMar>
              <w:left w:w="0" w:type="dxa"/>
              <w:right w:w="0" w:type="dxa"/>
            </w:tcMar>
          </w:tcPr>
          <w:p w14:paraId="0DF9A3F2" w14:textId="77777777" w:rsidR="008F1EFC" w:rsidRPr="00042141" w:rsidRDefault="00856226" w:rsidP="00BA56CA">
            <w:pPr>
              <w:tabs>
                <w:tab w:val="left" w:pos="7440"/>
              </w:tabs>
              <w:rPr>
                <w:rFonts w:ascii="Roboto" w:hAnsi="Roboto"/>
                <w:b/>
                <w:sz w:val="22"/>
                <w:szCs w:val="22"/>
              </w:rPr>
            </w:pPr>
            <w:r>
              <w:rPr>
                <w:rFonts w:ascii="Roboto" w:hAnsi="Roboto"/>
                <w:b/>
                <w:bCs/>
                <w:sz w:val="22"/>
                <w:szCs w:val="22"/>
                <w:lang w:val="sl-SI" w:eastAsia="sl-SI"/>
              </w:rPr>
              <w:t>300-202600869</w:t>
            </w:r>
          </w:p>
          <w:p w14:paraId="3D13342A" w14:textId="0C94DF31" w:rsidR="008F1EFC" w:rsidRPr="00042141" w:rsidRDefault="00856226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  <w:lang w:val="sl-SI" w:eastAsia="sl-SI"/>
              </w:rPr>
              <w:t>Grosuplje 18.09.2026</w:t>
            </w:r>
          </w:p>
          <w:p w14:paraId="24C4F10C" w14:textId="77777777" w:rsidR="007C1CC1" w:rsidRPr="007C1CC1" w:rsidRDefault="00856226" w:rsidP="00427EE5">
            <w:pPr>
              <w:tabs>
                <w:tab w:val="left" w:pos="7440"/>
              </w:tabs>
              <w:rPr>
                <w:rFonts w:ascii="Roboto" w:hAnsi="Roboto"/>
                <w:b/>
                <w:sz w:val="18"/>
                <w:szCs w:val="18"/>
                <w:lang w:val="sl-SI" w:eastAsia="sl-SI"/>
              </w:rPr>
            </w:pPr>
            <w:r>
              <w:rPr>
                <w:rFonts w:ascii="Roboto" w:hAnsi="Roboto"/>
                <w:sz w:val="18"/>
                <w:szCs w:val="18"/>
                <w:lang w:val="sl-SI" w:eastAsia="sl-SI"/>
              </w:rPr>
              <w:t>30.09.2026</w:t>
            </w:r>
          </w:p>
          <w:p w14:paraId="32601F45" w14:textId="77777777" w:rsidR="00902D6B" w:rsidRDefault="00856226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 xml:space="preserve">e-mail </w:t>
            </w:r>
          </w:p>
          <w:p w14:paraId="2C9C5F9A" w14:textId="77777777" w:rsidR="00B44C5A" w:rsidRDefault="00B44C5A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060C6001" w14:textId="77777777" w:rsidR="00B44C5A" w:rsidRPr="00042141" w:rsidRDefault="00B44C5A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23CBBDAA" w14:textId="14DB133A" w:rsidR="008F1EFC" w:rsidRPr="00042141" w:rsidRDefault="00856226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  <w:lang w:val="sl-SI" w:eastAsia="sl-SI"/>
              </w:rPr>
              <w:t>4485</w:t>
            </w:r>
          </w:p>
          <w:p w14:paraId="5A37D82E" w14:textId="337D5C2E" w:rsidR="008F1EFC" w:rsidRPr="00042141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2B6D4A1C" w14:textId="7E7F0D85" w:rsidR="008F1EFC" w:rsidRPr="00042141" w:rsidRDefault="00856226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  <w:lang w:val="sl-SI" w:eastAsia="sl-SI"/>
              </w:rPr>
              <w:t>DA</w:t>
            </w:r>
          </w:p>
          <w:p w14:paraId="1AC0CF25" w14:textId="6A9B57AE" w:rsidR="008F1EFC" w:rsidRPr="00042141" w:rsidRDefault="00C50CE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  <w:lang w:val="sl-SI" w:eastAsia="sl-SI"/>
              </w:rPr>
            </w:pPr>
            <w:r>
              <w:rPr>
                <w:rFonts w:ascii="Roboto" w:hAnsi="Roboto"/>
                <w:sz w:val="18"/>
                <w:szCs w:val="18"/>
                <w:lang w:val="sl-SI" w:eastAsia="sl-SI"/>
              </w:rPr>
              <w:t>XXXX XXXX</w:t>
            </w:r>
          </w:p>
          <w:p w14:paraId="71D7700B" w14:textId="27F504AF" w:rsidR="008F1EFC" w:rsidRPr="00042141" w:rsidRDefault="008F1EF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70F23946" w14:textId="57248075" w:rsidR="008F1EFC" w:rsidRDefault="00C50CEC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XXX@XXX</w:t>
            </w:r>
          </w:p>
          <w:p w14:paraId="178C2632" w14:textId="77777777" w:rsidR="009D0E68" w:rsidRDefault="009D0E68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76A21810" w14:textId="3E5FC205" w:rsidR="009D0E68" w:rsidRDefault="00856226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200 / 202600555</w:t>
            </w:r>
          </w:p>
          <w:p w14:paraId="43821E17" w14:textId="77777777" w:rsidR="009D0E68" w:rsidRDefault="009D0E68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71C930FE" w14:textId="77777777" w:rsidR="009D0E68" w:rsidRPr="00042141" w:rsidRDefault="009D0E68" w:rsidP="00BA56CA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</w:tc>
      </w:tr>
    </w:tbl>
    <w:p w14:paraId="3FC34208" w14:textId="77777777" w:rsidR="008F1EFC" w:rsidRDefault="008F1EFC" w:rsidP="00C10880">
      <w:pPr>
        <w:rPr>
          <w:rFonts w:ascii="Arial" w:hAnsi="Arial" w:cs="Arial"/>
          <w:sz w:val="18"/>
          <w:szCs w:val="18"/>
        </w:rPr>
      </w:pPr>
    </w:p>
    <w:p w14:paraId="40C90313" w14:textId="77777777" w:rsidR="00C10880" w:rsidRDefault="00C10880" w:rsidP="00C10880">
      <w:pPr>
        <w:rPr>
          <w:rFonts w:ascii="Arial" w:hAnsi="Arial" w:cs="Arial"/>
          <w:sz w:val="18"/>
          <w:szCs w:val="18"/>
        </w:rPr>
      </w:pPr>
    </w:p>
    <w:p w14:paraId="7A87C564" w14:textId="77777777" w:rsidR="00842450" w:rsidRDefault="00842450" w:rsidP="00C10880">
      <w:pPr>
        <w:rPr>
          <w:rFonts w:ascii="Arial" w:hAnsi="Arial" w:cs="Arial"/>
          <w:sz w:val="18"/>
          <w:szCs w:val="18"/>
        </w:rPr>
      </w:pPr>
    </w:p>
    <w:p w14:paraId="45AC9732" w14:textId="77777777" w:rsidR="00660C8E" w:rsidRDefault="00660C8E" w:rsidP="00C10880">
      <w:pPr>
        <w:rPr>
          <w:rFonts w:ascii="Arial" w:hAnsi="Arial" w:cs="Arial"/>
          <w:sz w:val="18"/>
          <w:szCs w:val="18"/>
        </w:rPr>
      </w:pPr>
    </w:p>
    <w:p w14:paraId="09313B66" w14:textId="77777777" w:rsidR="00DC133A" w:rsidRDefault="00DC133A" w:rsidP="00C10880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384"/>
        <w:gridCol w:w="8470"/>
      </w:tblGrid>
      <w:tr w:rsidR="00042141" w:rsidRPr="00042141" w14:paraId="7B321954" w14:textId="77777777" w:rsidTr="00B768C2">
        <w:tc>
          <w:tcPr>
            <w:tcW w:w="1384" w:type="dxa"/>
          </w:tcPr>
          <w:p w14:paraId="40C0708D" w14:textId="77777777" w:rsidR="00C10880" w:rsidRPr="00042141" w:rsidRDefault="00C10880" w:rsidP="00252CB2">
            <w:pPr>
              <w:tabs>
                <w:tab w:val="left" w:pos="6386"/>
              </w:tabs>
              <w:rPr>
                <w:rFonts w:ascii="Roboto" w:hAnsi="Roboto" w:cs="Calibri"/>
                <w:b/>
                <w:bCs/>
                <w:sz w:val="20"/>
                <w:szCs w:val="20"/>
                <w:lang w:val="sl-SI"/>
              </w:rPr>
            </w:pPr>
            <w:r w:rsidRPr="00042141">
              <w:rPr>
                <w:rFonts w:ascii="Roboto" w:hAnsi="Roboto" w:cs="Calibri"/>
                <w:bCs/>
                <w:sz w:val="20"/>
                <w:szCs w:val="20"/>
                <w:lang w:val="sl-SI"/>
              </w:rPr>
              <w:t>PREDMET</w:t>
            </w:r>
            <w:r w:rsidRPr="00042141">
              <w:rPr>
                <w:rFonts w:ascii="Roboto" w:hAnsi="Roboto" w:cs="Calibri"/>
                <w:b/>
                <w:bCs/>
                <w:sz w:val="20"/>
                <w:szCs w:val="20"/>
                <w:lang w:val="sl-SI"/>
              </w:rPr>
              <w:t>:</w:t>
            </w:r>
          </w:p>
        </w:tc>
        <w:tc>
          <w:tcPr>
            <w:tcW w:w="8470" w:type="dxa"/>
          </w:tcPr>
          <w:p w14:paraId="31AAA96A" w14:textId="32241925" w:rsidR="00C10880" w:rsidRPr="00042141" w:rsidRDefault="00C10880" w:rsidP="00842450">
            <w:pPr>
              <w:jc w:val="both"/>
              <w:rPr>
                <w:rFonts w:ascii="Roboto" w:hAnsi="Roboto" w:cs="Calibri"/>
                <w:sz w:val="20"/>
                <w:szCs w:val="20"/>
                <w:lang w:val="sl-SI"/>
              </w:rPr>
            </w:pPr>
          </w:p>
        </w:tc>
      </w:tr>
    </w:tbl>
    <w:p w14:paraId="4C0292D7" w14:textId="5D9BF4D3" w:rsidR="00C10880" w:rsidRPr="00042141" w:rsidRDefault="00C10880" w:rsidP="00C10880">
      <w:pPr>
        <w:rPr>
          <w:rFonts w:ascii="Roboto" w:hAnsi="Roboto" w:cs="Calibri"/>
          <w:sz w:val="16"/>
          <w:szCs w:val="16"/>
        </w:rPr>
      </w:pPr>
    </w:p>
    <w:tbl>
      <w:tblPr>
        <w:tblW w:w="9923" w:type="dxa"/>
        <w:jc w:val="center"/>
        <w:tblBorders>
          <w:bottom w:val="single" w:sz="4" w:space="0" w:color="BFBFB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1701"/>
        <w:gridCol w:w="2623"/>
        <w:gridCol w:w="779"/>
        <w:gridCol w:w="709"/>
        <w:gridCol w:w="1347"/>
        <w:gridCol w:w="30"/>
        <w:gridCol w:w="20"/>
        <w:gridCol w:w="20"/>
        <w:gridCol w:w="1945"/>
        <w:gridCol w:w="20"/>
        <w:gridCol w:w="20"/>
      </w:tblGrid>
      <w:tr w:rsidR="001605EE" w:rsidRPr="00042141" w14:paraId="348C8C0C" w14:textId="77777777" w:rsidTr="00856226">
        <w:trPr>
          <w:trHeight w:val="256"/>
          <w:jc w:val="center"/>
        </w:trPr>
        <w:tc>
          <w:tcPr>
            <w:tcW w:w="709" w:type="dxa"/>
            <w:tcBorders>
              <w:bottom w:val="single" w:sz="4" w:space="0" w:color="BFBFBF"/>
            </w:tcBorders>
            <w:shd w:val="clear" w:color="auto" w:fill="D9D9D9"/>
          </w:tcPr>
          <w:p w14:paraId="19C82E88" w14:textId="77777777" w:rsidR="007C1CC1" w:rsidRPr="00042141" w:rsidRDefault="007C1CC1" w:rsidP="00F87E95">
            <w:pPr>
              <w:rPr>
                <w:rFonts w:ascii="Roboto" w:hAnsi="Roboto" w:cs="Arial"/>
                <w:bCs/>
                <w:sz w:val="16"/>
                <w:szCs w:val="16"/>
              </w:rPr>
            </w:pPr>
            <w:r w:rsidRPr="00042141">
              <w:rPr>
                <w:rFonts w:ascii="Roboto" w:hAnsi="Roboto" w:cs="Arial"/>
                <w:bCs/>
                <w:sz w:val="16"/>
                <w:szCs w:val="16"/>
              </w:rPr>
              <w:t>Št.</w:t>
            </w:r>
          </w:p>
        </w:tc>
        <w:tc>
          <w:tcPr>
            <w:tcW w:w="1701" w:type="dxa"/>
            <w:tcBorders>
              <w:bottom w:val="single" w:sz="4" w:space="0" w:color="BFBFBF"/>
            </w:tcBorders>
            <w:shd w:val="clear" w:color="auto" w:fill="D9D9D9"/>
          </w:tcPr>
          <w:p w14:paraId="2FADC484" w14:textId="77777777" w:rsidR="007C1CC1" w:rsidRPr="00042141" w:rsidRDefault="007C1CC1" w:rsidP="00F87E95">
            <w:pPr>
              <w:rPr>
                <w:rFonts w:ascii="Roboto" w:hAnsi="Roboto" w:cs="Arial"/>
                <w:bCs/>
                <w:sz w:val="16"/>
                <w:szCs w:val="16"/>
              </w:rPr>
            </w:pPr>
            <w:r w:rsidRPr="00042141">
              <w:rPr>
                <w:rFonts w:ascii="Roboto" w:hAnsi="Roboto" w:cs="Arial"/>
                <w:bCs/>
                <w:sz w:val="16"/>
                <w:szCs w:val="16"/>
              </w:rPr>
              <w:t>Koda</w:t>
            </w:r>
          </w:p>
        </w:tc>
        <w:tc>
          <w:tcPr>
            <w:tcW w:w="2623" w:type="dxa"/>
            <w:tcBorders>
              <w:bottom w:val="single" w:sz="4" w:space="0" w:color="BFBFBF"/>
            </w:tcBorders>
            <w:shd w:val="clear" w:color="auto" w:fill="D9D9D9"/>
          </w:tcPr>
          <w:p w14:paraId="3858BCC4" w14:textId="77777777" w:rsidR="007C1CC1" w:rsidRPr="00042141" w:rsidRDefault="007C1CC1" w:rsidP="00F87E95">
            <w:pPr>
              <w:rPr>
                <w:rFonts w:ascii="Roboto" w:hAnsi="Roboto" w:cs="Arial"/>
                <w:bCs/>
                <w:sz w:val="16"/>
                <w:szCs w:val="16"/>
              </w:rPr>
            </w:pPr>
            <w:r w:rsidRPr="00042141">
              <w:rPr>
                <w:rFonts w:ascii="Roboto" w:hAnsi="Roboto" w:cs="Arial"/>
                <w:bCs/>
                <w:sz w:val="16"/>
                <w:szCs w:val="16"/>
              </w:rPr>
              <w:t>Naziv</w:t>
            </w:r>
          </w:p>
        </w:tc>
        <w:tc>
          <w:tcPr>
            <w:tcW w:w="779" w:type="dxa"/>
            <w:tcBorders>
              <w:bottom w:val="single" w:sz="4" w:space="0" w:color="BFBFBF"/>
            </w:tcBorders>
            <w:shd w:val="clear" w:color="auto" w:fill="D9D9D9"/>
          </w:tcPr>
          <w:p w14:paraId="3F4E899D" w14:textId="77777777" w:rsidR="007C1CC1" w:rsidRPr="00042141" w:rsidRDefault="007C1CC1" w:rsidP="00042141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  <w:r w:rsidRPr="00042141">
              <w:rPr>
                <w:rFonts w:ascii="Roboto" w:hAnsi="Roboto" w:cs="Arial"/>
                <w:bCs/>
                <w:sz w:val="16"/>
                <w:szCs w:val="16"/>
              </w:rPr>
              <w:t>Kol</w:t>
            </w:r>
          </w:p>
        </w:tc>
        <w:tc>
          <w:tcPr>
            <w:tcW w:w="709" w:type="dxa"/>
            <w:tcBorders>
              <w:bottom w:val="single" w:sz="4" w:space="0" w:color="BFBFBF"/>
            </w:tcBorders>
            <w:shd w:val="clear" w:color="auto" w:fill="D9D9D9"/>
          </w:tcPr>
          <w:p w14:paraId="430220C7" w14:textId="77777777" w:rsidR="007C1CC1" w:rsidRPr="00042141" w:rsidRDefault="007C1CC1" w:rsidP="00042141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  <w:r w:rsidRPr="00042141">
              <w:rPr>
                <w:rFonts w:ascii="Roboto" w:hAnsi="Roboto" w:cs="Arial"/>
                <w:bCs/>
                <w:sz w:val="16"/>
                <w:szCs w:val="16"/>
              </w:rPr>
              <w:t>EM</w:t>
            </w:r>
          </w:p>
        </w:tc>
        <w:tc>
          <w:tcPr>
            <w:tcW w:w="1347" w:type="dxa"/>
            <w:tcBorders>
              <w:bottom w:val="single" w:sz="4" w:space="0" w:color="BFBFBF"/>
            </w:tcBorders>
            <w:shd w:val="clear" w:color="auto" w:fill="D9D9D9"/>
          </w:tcPr>
          <w:p w14:paraId="43B05CD7" w14:textId="77777777" w:rsidR="007C1CC1" w:rsidRPr="00042141" w:rsidRDefault="000D23CF" w:rsidP="006C1764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  <w:r>
              <w:rPr>
                <w:rFonts w:ascii="Roboto" w:hAnsi="Roboto" w:cs="Arial"/>
                <w:bCs/>
                <w:sz w:val="16"/>
                <w:szCs w:val="16"/>
              </w:rPr>
              <w:t>Bruto teža</w:t>
            </w:r>
          </w:p>
        </w:tc>
        <w:tc>
          <w:tcPr>
            <w:tcW w:w="30" w:type="dxa"/>
            <w:tcBorders>
              <w:bottom w:val="single" w:sz="4" w:space="0" w:color="BFBFBF"/>
            </w:tcBorders>
            <w:shd w:val="clear" w:color="auto" w:fill="D9D9D9"/>
          </w:tcPr>
          <w:p w14:paraId="5FE6892F" w14:textId="77777777" w:rsidR="007C1CC1" w:rsidRPr="00042141" w:rsidRDefault="007C1CC1" w:rsidP="006C1764">
            <w:pPr>
              <w:rPr>
                <w:rFonts w:ascii="Roboto" w:hAnsi="Roboto" w:cs="Arial"/>
                <w:bCs/>
                <w:sz w:val="16"/>
                <w:szCs w:val="16"/>
              </w:rPr>
            </w:pPr>
          </w:p>
        </w:tc>
        <w:tc>
          <w:tcPr>
            <w:tcW w:w="20" w:type="dxa"/>
            <w:tcBorders>
              <w:bottom w:val="single" w:sz="4" w:space="0" w:color="BFBFBF"/>
            </w:tcBorders>
            <w:shd w:val="clear" w:color="auto" w:fill="D9D9D9"/>
          </w:tcPr>
          <w:p w14:paraId="2A29AB30" w14:textId="77777777" w:rsidR="007C1CC1" w:rsidRPr="00042141" w:rsidRDefault="007C1CC1" w:rsidP="006C1764">
            <w:pPr>
              <w:rPr>
                <w:rFonts w:ascii="Roboto" w:hAnsi="Roboto" w:cs="Arial"/>
                <w:bCs/>
                <w:sz w:val="16"/>
                <w:szCs w:val="16"/>
              </w:rPr>
            </w:pPr>
          </w:p>
        </w:tc>
        <w:tc>
          <w:tcPr>
            <w:tcW w:w="20" w:type="dxa"/>
            <w:tcBorders>
              <w:bottom w:val="single" w:sz="4" w:space="0" w:color="BFBFBF"/>
            </w:tcBorders>
            <w:shd w:val="clear" w:color="auto" w:fill="D9D9D9"/>
          </w:tcPr>
          <w:p w14:paraId="1B99257C" w14:textId="77777777" w:rsidR="007C1CC1" w:rsidRPr="00042141" w:rsidRDefault="007C1CC1" w:rsidP="00042141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</w:p>
        </w:tc>
        <w:tc>
          <w:tcPr>
            <w:tcW w:w="1945" w:type="dxa"/>
            <w:tcBorders>
              <w:bottom w:val="single" w:sz="4" w:space="0" w:color="BFBFBF"/>
            </w:tcBorders>
            <w:shd w:val="clear" w:color="auto" w:fill="D9D9D9"/>
          </w:tcPr>
          <w:p w14:paraId="5D3FBFBD" w14:textId="77777777" w:rsidR="007C1CC1" w:rsidRPr="00042141" w:rsidRDefault="006C1764" w:rsidP="00042141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  <w:r>
              <w:rPr>
                <w:rFonts w:ascii="Roboto" w:hAnsi="Roboto" w:cs="Arial"/>
                <w:bCs/>
                <w:sz w:val="16"/>
                <w:szCs w:val="16"/>
              </w:rPr>
              <w:t>Serijska številka</w:t>
            </w:r>
          </w:p>
        </w:tc>
        <w:tc>
          <w:tcPr>
            <w:tcW w:w="20" w:type="dxa"/>
            <w:tcBorders>
              <w:bottom w:val="single" w:sz="4" w:space="0" w:color="BFBFBF"/>
            </w:tcBorders>
            <w:shd w:val="clear" w:color="auto" w:fill="D9D9D9"/>
          </w:tcPr>
          <w:p w14:paraId="71ABB09D" w14:textId="77777777" w:rsidR="007C1CC1" w:rsidRPr="00042141" w:rsidRDefault="007C1CC1" w:rsidP="00042141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</w:p>
        </w:tc>
        <w:tc>
          <w:tcPr>
            <w:tcW w:w="20" w:type="dxa"/>
            <w:tcBorders>
              <w:bottom w:val="single" w:sz="4" w:space="0" w:color="BFBFBF"/>
            </w:tcBorders>
            <w:shd w:val="clear" w:color="auto" w:fill="D9D9D9"/>
          </w:tcPr>
          <w:p w14:paraId="62A37A02" w14:textId="77777777" w:rsidR="007C1CC1" w:rsidRPr="00042141" w:rsidRDefault="007C1CC1" w:rsidP="00042141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</w:p>
        </w:tc>
      </w:tr>
      <w:tr w:rsidR="001605EE" w:rsidRPr="00042141" w14:paraId="3994358A" w14:textId="77777777" w:rsidTr="00856226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EE582BA" w14:textId="6B92DDBE" w:rsidR="007C1CC1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1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15D4CF4C" w14:textId="7C51AB98" w:rsidR="007C1CC1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600-10109</w:t>
            </w: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0215327" w14:textId="6430E3DF" w:rsidR="007C1CC1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Voziček transportni - 20 pladnjev</w:t>
            </w: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97FD004" w14:textId="42A2D361" w:rsidR="007C1CC1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2,00</w:t>
            </w: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75C02EA" w14:textId="7B940341" w:rsidR="007C1CC1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KOS</w:t>
            </w: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1FE8C691" w14:textId="784DDEB4" w:rsidR="007C1CC1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25</w:t>
            </w: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0167062" w14:textId="77777777" w:rsidR="007C1CC1" w:rsidRPr="00042141" w:rsidRDefault="007C1CC1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7E232EC" w14:textId="77777777" w:rsidR="007C1CC1" w:rsidRPr="00042141" w:rsidRDefault="007C1CC1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BC860F8" w14:textId="77777777" w:rsidR="007C1CC1" w:rsidRPr="00042141" w:rsidRDefault="007C1CC1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13D171C" w14:textId="77777777" w:rsidR="007C1CC1" w:rsidRPr="00042141" w:rsidRDefault="007C1CC1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FAC6151" w14:textId="77777777" w:rsidR="007C1CC1" w:rsidRPr="00042141" w:rsidRDefault="007C1CC1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31E3998" w14:textId="77777777" w:rsidR="007C1CC1" w:rsidRPr="00042141" w:rsidRDefault="007C1CC1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  <w:tr w:rsidR="00856226" w:rsidRPr="00042141" w14:paraId="0C9F4546" w14:textId="77777777" w:rsidTr="00856226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5C01F8B" w14:textId="3ED944DC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686C73A" w14:textId="30337CFF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600-10105</w:t>
            </w: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B95CA98" w14:textId="424F0AA5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Pladenj ALU 60x40x1- ODPRT4x45°+PERFOR</w:t>
            </w: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C8A10D8" w14:textId="6D5824C5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30,00</w:t>
            </w: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7B51067" w14:textId="698788AF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KOS</w:t>
            </w: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843027B" w14:textId="0F9389CE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1</w:t>
            </w: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DC2F1F7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AC95CEF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9FF0C40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885BB68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D735B8B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D8BF0BC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  <w:tr w:rsidR="00856226" w:rsidRPr="00042141" w14:paraId="351CC969" w14:textId="77777777" w:rsidTr="00195B67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326796E" w14:textId="717F9B3E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3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60D33B8" w14:textId="4773863F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100-330.1000</w:t>
            </w: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38613FA" w14:textId="35F1E7F1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Napa kondenzacijska HTB-HK LED</w:t>
            </w: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9B95195" w14:textId="1C5BE63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2,00</w:t>
            </w: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57BB365" w14:textId="0C9B8168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KOS</w:t>
            </w: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59E03AF" w14:textId="44C039D0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33</w:t>
            </w: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1A0009D2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E858E71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4B62DAA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C029777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1A799FBA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6F160D6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  <w:tr w:rsidR="00856226" w:rsidRPr="00042141" w14:paraId="57BEB772" w14:textId="77777777" w:rsidTr="00856226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D10D89" w14:textId="77777777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011284" w14:textId="77777777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303250" w14:textId="77777777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06F12B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5ECAC0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94F034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CFED89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D850F4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A64C40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C80227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074FE9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916AE6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  <w:tr w:rsidR="00856226" w:rsidRPr="00042141" w14:paraId="57920040" w14:textId="77777777" w:rsidTr="00856226">
        <w:trPr>
          <w:trHeight w:val="284"/>
          <w:jc w:val="center"/>
        </w:trPr>
        <w:tc>
          <w:tcPr>
            <w:tcW w:w="9923" w:type="dxa"/>
            <w:gridSpan w:val="12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52CED21" w14:textId="02269EE0" w:rsidR="00856226" w:rsidRPr="00042141" w:rsidRDefault="00856226" w:rsidP="00856226">
            <w:pPr>
              <w:rPr>
                <w:rFonts w:ascii="Roboto" w:hAnsi="Roboto" w:cs="Arial"/>
                <w:sz w:val="16"/>
                <w:szCs w:val="16"/>
              </w:rPr>
            </w:pPr>
            <w:r w:rsidRPr="00856226">
              <w:rPr>
                <w:rFonts w:ascii="Roboto" w:hAnsi="Roboto" w:cs="Arial"/>
                <w:b/>
                <w:color w:val="F79646"/>
                <w:sz w:val="20"/>
                <w:szCs w:val="16"/>
              </w:rPr>
              <w:t>5-PLADENJSKI PEKARSKI KOMPLET</w:t>
            </w:r>
          </w:p>
        </w:tc>
      </w:tr>
      <w:tr w:rsidR="00856226" w:rsidRPr="00042141" w14:paraId="6A324EAC" w14:textId="77777777" w:rsidTr="00856226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0D2A964" w14:textId="4D614EAF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CB919C1" w14:textId="29147F5E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100-603.1002</w:t>
            </w: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41DC2F8" w14:textId="1267134A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Peč konvekcijska FB10-S CL E1 Leva</w:t>
            </w: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14CD8431" w14:textId="175BC511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2,00</w:t>
            </w: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B5510BD" w14:textId="36A3E615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KOS</w:t>
            </w: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96FDA54" w14:textId="48BE835A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220</w:t>
            </w: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317C725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23FAF61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0380D61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16626B8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6E82AA6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3B8F8ED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  <w:tr w:rsidR="00856226" w:rsidRPr="00042141" w14:paraId="22917FC9" w14:textId="77777777" w:rsidTr="00856226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06C84FD" w14:textId="0FF16184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E36D1FA" w14:textId="3A36BA14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100-343</w:t>
            </w: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822253B" w14:textId="608D62C9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Podstavek nevtralni HTB-CU8/75</w:t>
            </w: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0FB383B" w14:textId="2B13AAD6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2,00</w:t>
            </w: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0A8E336" w14:textId="2C8DAA36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KOS</w:t>
            </w: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A2155CD" w14:textId="51C7A49F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25</w:t>
            </w: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BE56DD7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BB3BF2E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9B9F4AC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DEC1D5C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62F3913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CAD61E5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  <w:tr w:rsidR="00856226" w:rsidRPr="00042141" w14:paraId="07DCE531" w14:textId="77777777" w:rsidTr="00856226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5EFE4E1" w14:textId="09359BD9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F2C4FC5" w14:textId="68A89159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099-10040</w:t>
            </w: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1FD3612" w14:textId="25DCE20B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Komplet povezovalni ENOJNI OC-B FB 01</w:t>
            </w: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A1033F8" w14:textId="25D88A41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2,00</w:t>
            </w: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AA68C5B" w14:textId="7F3C934F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KOS</w:t>
            </w: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1263620B" w14:textId="51EC4AA3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10</w:t>
            </w: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9B4F174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D9F9E1E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F81E0D4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49B0FA3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BB3CC57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BB2DD34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  <w:tr w:rsidR="00856226" w:rsidRPr="00042141" w14:paraId="7E12904F" w14:textId="77777777" w:rsidTr="00856226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9A074A7" w14:textId="7AF576F6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BA80AE0" w14:textId="35E1A4CB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600-10106</w:t>
            </w: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8B615E8" w14:textId="2C7BC91A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Avtomatski mehčalec vode - GAE soli 20kg</w:t>
            </w: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5C7339A6" w14:textId="23DEBD9E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2,00</w:t>
            </w: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B778360" w14:textId="331D21B4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KOS</w:t>
            </w: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2F7CD32" w14:textId="7FA2BEEB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12</w:t>
            </w: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787D068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052E611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7511489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C8D9713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1EE97C6F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E578191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  <w:tr w:rsidR="00856226" w:rsidRPr="00042141" w14:paraId="6CDA1261" w14:textId="77777777" w:rsidTr="00195B67">
        <w:trPr>
          <w:trHeight w:val="284"/>
          <w:jc w:val="center"/>
        </w:trPr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4E20741" w14:textId="09FCF5DF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8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E3CF5CB" w14:textId="48712F4C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SE-00035</w:t>
            </w:r>
          </w:p>
        </w:tc>
        <w:tc>
          <w:tcPr>
            <w:tcW w:w="262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33AE5AE4" w14:textId="393054CC" w:rsidR="00856226" w:rsidRPr="00042141" w:rsidRDefault="00856226" w:rsidP="00D36E34">
            <w:pPr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FIN Montaža VELIKA</w:t>
            </w:r>
          </w:p>
        </w:tc>
        <w:tc>
          <w:tcPr>
            <w:tcW w:w="77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2E1B744" w14:textId="0E31D5F4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2,00</w:t>
            </w:r>
          </w:p>
        </w:tc>
        <w:tc>
          <w:tcPr>
            <w:tcW w:w="709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8408EC2" w14:textId="28E99BD4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KOS</w:t>
            </w:r>
          </w:p>
        </w:tc>
        <w:tc>
          <w:tcPr>
            <w:tcW w:w="13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FB18744" w14:textId="250BD19C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  <w:r>
              <w:rPr>
                <w:rFonts w:ascii="Roboto" w:hAnsi="Roboto" w:cs="Arial"/>
                <w:sz w:val="16"/>
                <w:szCs w:val="16"/>
              </w:rPr>
              <w:t>0</w:t>
            </w:r>
          </w:p>
        </w:tc>
        <w:tc>
          <w:tcPr>
            <w:tcW w:w="3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289EE690" w14:textId="77777777" w:rsidR="00856226" w:rsidRPr="00042141" w:rsidRDefault="00856226" w:rsidP="007562D3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72FFF841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60E3BC90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1BC5D055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0ED61590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  <w:tc>
          <w:tcPr>
            <w:tcW w:w="2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bottom"/>
          </w:tcPr>
          <w:p w14:paraId="4605F022" w14:textId="77777777" w:rsidR="00856226" w:rsidRPr="00042141" w:rsidRDefault="00856226" w:rsidP="00D36E34">
            <w:pPr>
              <w:jc w:val="right"/>
              <w:rPr>
                <w:rFonts w:ascii="Roboto" w:hAnsi="Roboto" w:cs="Arial"/>
                <w:sz w:val="16"/>
                <w:szCs w:val="16"/>
              </w:rPr>
            </w:pPr>
          </w:p>
        </w:tc>
      </w:tr>
    </w:tbl>
    <w:p w14:paraId="05D6C741" w14:textId="77777777" w:rsidR="00E05B96" w:rsidRPr="00042141" w:rsidRDefault="00E05B96" w:rsidP="00C10880">
      <w:pPr>
        <w:rPr>
          <w:rFonts w:ascii="Calibri" w:hAnsi="Calibri"/>
          <w:sz w:val="20"/>
          <w:szCs w:val="20"/>
        </w:rPr>
      </w:pPr>
    </w:p>
    <w:tbl>
      <w:tblPr>
        <w:tblW w:w="10346" w:type="dxa"/>
        <w:tblBorders>
          <w:bottom w:val="single" w:sz="4" w:space="0" w:color="BFBFBF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8"/>
        <w:gridCol w:w="1701"/>
        <w:gridCol w:w="1559"/>
        <w:gridCol w:w="1843"/>
        <w:gridCol w:w="1415"/>
      </w:tblGrid>
      <w:tr w:rsidR="00442D8E" w:rsidRPr="00042141" w14:paraId="5A38F149" w14:textId="77777777" w:rsidTr="00082DB7">
        <w:trPr>
          <w:trHeight w:val="274"/>
        </w:trPr>
        <w:tc>
          <w:tcPr>
            <w:tcW w:w="3828" w:type="dxa"/>
            <w:tcBorders>
              <w:bottom w:val="single" w:sz="4" w:space="0" w:color="BFBFBF"/>
            </w:tcBorders>
            <w:shd w:val="clear" w:color="auto" w:fill="D9D9D9"/>
          </w:tcPr>
          <w:p w14:paraId="1BA6C41C" w14:textId="77777777" w:rsidR="00442D8E" w:rsidRPr="00042141" w:rsidRDefault="00442D8E" w:rsidP="00082DB7">
            <w:pPr>
              <w:rPr>
                <w:rFonts w:ascii="Roboto" w:hAnsi="Roboto" w:cs="Arial"/>
                <w:bCs/>
                <w:sz w:val="16"/>
                <w:szCs w:val="16"/>
              </w:rPr>
            </w:pPr>
            <w:r>
              <w:rPr>
                <w:rFonts w:ascii="Roboto" w:hAnsi="Roboto" w:cs="Arial"/>
                <w:bCs/>
                <w:sz w:val="16"/>
                <w:szCs w:val="16"/>
              </w:rPr>
              <w:t>Coli</w:t>
            </w:r>
          </w:p>
        </w:tc>
        <w:tc>
          <w:tcPr>
            <w:tcW w:w="1701" w:type="dxa"/>
            <w:tcBorders>
              <w:bottom w:val="single" w:sz="4" w:space="0" w:color="BFBFBF"/>
            </w:tcBorders>
            <w:shd w:val="clear" w:color="auto" w:fill="D9D9D9"/>
          </w:tcPr>
          <w:p w14:paraId="67BE2230" w14:textId="77777777" w:rsidR="00442D8E" w:rsidRPr="00042141" w:rsidRDefault="00442D8E" w:rsidP="00082DB7">
            <w:pPr>
              <w:rPr>
                <w:rFonts w:ascii="Roboto" w:hAnsi="Roboto" w:cs="Arial"/>
                <w:bCs/>
                <w:sz w:val="16"/>
                <w:szCs w:val="16"/>
              </w:rPr>
            </w:pPr>
            <w:r>
              <w:rPr>
                <w:rFonts w:ascii="Roboto" w:hAnsi="Roboto" w:cs="Arial"/>
                <w:bCs/>
                <w:sz w:val="16"/>
                <w:szCs w:val="16"/>
              </w:rPr>
              <w:t>Dimenzije</w:t>
            </w:r>
          </w:p>
        </w:tc>
        <w:tc>
          <w:tcPr>
            <w:tcW w:w="1559" w:type="dxa"/>
            <w:tcBorders>
              <w:bottom w:val="single" w:sz="4" w:space="0" w:color="BFBFBF"/>
            </w:tcBorders>
            <w:shd w:val="clear" w:color="auto" w:fill="D9D9D9"/>
          </w:tcPr>
          <w:p w14:paraId="0432783D" w14:textId="77777777" w:rsidR="00442D8E" w:rsidRPr="00042141" w:rsidRDefault="00442D8E" w:rsidP="00082DB7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  <w:r>
              <w:rPr>
                <w:rFonts w:ascii="Roboto" w:hAnsi="Roboto" w:cs="Arial"/>
                <w:bCs/>
                <w:sz w:val="16"/>
                <w:szCs w:val="16"/>
              </w:rPr>
              <w:t>Teža bruto (kg)</w:t>
            </w:r>
          </w:p>
        </w:tc>
        <w:tc>
          <w:tcPr>
            <w:tcW w:w="1843" w:type="dxa"/>
            <w:tcBorders>
              <w:bottom w:val="single" w:sz="4" w:space="0" w:color="BFBFBF"/>
            </w:tcBorders>
            <w:shd w:val="clear" w:color="auto" w:fill="D9D9D9"/>
          </w:tcPr>
          <w:p w14:paraId="1F3B65BF" w14:textId="77777777" w:rsidR="00442D8E" w:rsidRPr="00042141" w:rsidRDefault="00442D8E" w:rsidP="00082DB7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  <w:r>
              <w:rPr>
                <w:rFonts w:ascii="Roboto" w:hAnsi="Roboto" w:cs="Arial"/>
                <w:bCs/>
                <w:sz w:val="16"/>
                <w:szCs w:val="16"/>
              </w:rPr>
              <w:t>Teža neto (kg)</w:t>
            </w:r>
          </w:p>
        </w:tc>
        <w:tc>
          <w:tcPr>
            <w:tcW w:w="1415" w:type="dxa"/>
            <w:tcBorders>
              <w:bottom w:val="single" w:sz="4" w:space="0" w:color="BFBFBF"/>
            </w:tcBorders>
            <w:shd w:val="clear" w:color="auto" w:fill="D9D9D9"/>
          </w:tcPr>
          <w:p w14:paraId="44BB22F5" w14:textId="77777777" w:rsidR="00442D8E" w:rsidRPr="00042141" w:rsidRDefault="00442D8E" w:rsidP="00082DB7">
            <w:pPr>
              <w:jc w:val="right"/>
              <w:rPr>
                <w:rFonts w:ascii="Roboto" w:hAnsi="Roboto" w:cs="Arial"/>
                <w:bCs/>
                <w:sz w:val="16"/>
                <w:szCs w:val="16"/>
              </w:rPr>
            </w:pPr>
            <w:r>
              <w:rPr>
                <w:rFonts w:ascii="Roboto" w:hAnsi="Roboto" w:cs="Arial"/>
                <w:bCs/>
                <w:sz w:val="16"/>
                <w:szCs w:val="16"/>
              </w:rPr>
              <w:t>PCS</w:t>
            </w:r>
          </w:p>
        </w:tc>
      </w:tr>
    </w:tbl>
    <w:p w14:paraId="0C583097" w14:textId="77777777" w:rsidR="00AB231E" w:rsidRDefault="00AB231E" w:rsidP="00AB231E"/>
    <w:p w14:paraId="2E4CC8C1" w14:textId="430C33A5" w:rsidR="00AD0A27" w:rsidRPr="00AD0A27" w:rsidRDefault="00AD0A27" w:rsidP="00AD0A27">
      <w:pPr>
        <w:ind w:left="-567" w:firstLine="567"/>
        <w:rPr>
          <w:rFonts w:ascii="Roboto" w:hAnsi="Roboto" w:cs="Arial"/>
          <w:b/>
          <w:sz w:val="16"/>
          <w:szCs w:val="16"/>
        </w:rPr>
      </w:pPr>
    </w:p>
    <w:p w14:paraId="52BE5AEB" w14:textId="77777777" w:rsidR="00AD0A27" w:rsidRDefault="00AD0A27" w:rsidP="00997E4D">
      <w:pPr>
        <w:ind w:left="-567" w:firstLine="567"/>
        <w:rPr>
          <w:rFonts w:ascii="Roboto" w:hAnsi="Roboto" w:cs="Arial"/>
          <w:b/>
          <w:sz w:val="16"/>
          <w:szCs w:val="16"/>
        </w:rPr>
      </w:pPr>
    </w:p>
    <w:p w14:paraId="6BB2DC29" w14:textId="77777777" w:rsidR="00997E4D" w:rsidRPr="00997E4D" w:rsidRDefault="00997E4D" w:rsidP="00C51C20">
      <w:pPr>
        <w:rPr>
          <w:rFonts w:ascii="Roboto" w:hAnsi="Roboto" w:cs="Arial"/>
          <w:b/>
          <w:sz w:val="12"/>
          <w:szCs w:val="12"/>
        </w:rPr>
      </w:pPr>
    </w:p>
    <w:p w14:paraId="47B4F539" w14:textId="77777777" w:rsidR="00997E4D" w:rsidRDefault="00997E4D" w:rsidP="00AB231E"/>
    <w:tbl>
      <w:tblPr>
        <w:tblW w:w="2977" w:type="dxa"/>
        <w:tblLook w:val="04A0" w:firstRow="1" w:lastRow="0" w:firstColumn="1" w:lastColumn="0" w:noHBand="0" w:noVBand="1"/>
      </w:tblPr>
      <w:tblGrid>
        <w:gridCol w:w="2977"/>
      </w:tblGrid>
      <w:tr w:rsidR="00D508D9" w:rsidRPr="00A43EE7" w14:paraId="6E3BAE0B" w14:textId="77777777" w:rsidTr="00D508D9">
        <w:tc>
          <w:tcPr>
            <w:tcW w:w="2977" w:type="dxa"/>
            <w:tcMar>
              <w:left w:w="0" w:type="dxa"/>
              <w:right w:w="0" w:type="dxa"/>
            </w:tcMar>
          </w:tcPr>
          <w:p w14:paraId="04306DF1" w14:textId="77777777" w:rsidR="00D508D9" w:rsidRPr="00A43EE7" w:rsidRDefault="00D508D9" w:rsidP="00A54BEB">
            <w:pPr>
              <w:tabs>
                <w:tab w:val="left" w:pos="7440"/>
              </w:tabs>
              <w:rPr>
                <w:rFonts w:ascii="Roboto" w:hAnsi="Roboto"/>
                <w:b/>
                <w:sz w:val="18"/>
                <w:szCs w:val="18"/>
              </w:rPr>
            </w:pPr>
            <w:r w:rsidRPr="00A43EE7">
              <w:rPr>
                <w:rFonts w:ascii="Roboto" w:hAnsi="Roboto"/>
                <w:b/>
                <w:sz w:val="18"/>
                <w:szCs w:val="18"/>
              </w:rPr>
              <w:t>DOSTAVA NA NASLOV:</w:t>
            </w:r>
          </w:p>
          <w:p w14:paraId="50F66F0C" w14:textId="77777777" w:rsidR="00D508D9" w:rsidRPr="00A43EE7" w:rsidRDefault="00D508D9" w:rsidP="00A54BEB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</w:p>
          <w:p w14:paraId="190EF78D" w14:textId="46F84DC9" w:rsidR="00D508D9" w:rsidRPr="00A43EE7" w:rsidRDefault="00C50CEC" w:rsidP="00A54BEB">
            <w:pPr>
              <w:tabs>
                <w:tab w:val="left" w:pos="7440"/>
              </w:tabs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XXXXXX</w:t>
            </w:r>
          </w:p>
        </w:tc>
      </w:tr>
      <w:tr w:rsidR="00D508D9" w:rsidRPr="00A43EE7" w14:paraId="06A20D37" w14:textId="77777777" w:rsidTr="00D508D9">
        <w:tc>
          <w:tcPr>
            <w:tcW w:w="2977" w:type="dxa"/>
            <w:tcMar>
              <w:left w:w="0" w:type="dxa"/>
              <w:right w:w="0" w:type="dxa"/>
            </w:tcMar>
          </w:tcPr>
          <w:p w14:paraId="0290C354" w14:textId="77777777" w:rsidR="00D508D9" w:rsidRPr="00A43EE7" w:rsidRDefault="00D508D9" w:rsidP="00A54BEB">
            <w:pPr>
              <w:tabs>
                <w:tab w:val="left" w:pos="7440"/>
              </w:tabs>
              <w:rPr>
                <w:rFonts w:ascii="Roboto" w:hAnsi="Roboto"/>
                <w:b/>
                <w:sz w:val="18"/>
                <w:szCs w:val="18"/>
              </w:rPr>
            </w:pPr>
          </w:p>
        </w:tc>
      </w:tr>
    </w:tbl>
    <w:p w14:paraId="11E1A418" w14:textId="33204685" w:rsidR="00986697" w:rsidRDefault="00856226" w:rsidP="00AB231E">
      <w:pPr>
        <w:rPr>
          <w:rFonts w:ascii="Roboto" w:hAnsi="Roboto" w:cs="Arial"/>
          <w:b/>
          <w:sz w:val="16"/>
          <w:szCs w:val="16"/>
        </w:rPr>
      </w:pPr>
      <w:r>
        <w:rPr>
          <w:rFonts w:ascii="Roboto" w:hAnsi="Roboto" w:cs="Arial"/>
          <w:b/>
          <w:noProof/>
          <w:sz w:val="16"/>
          <w:szCs w:val="16"/>
          <w:lang w:val="sl-SI" w:eastAsia="sl-SI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BBD0BF" wp14:editId="036775D6">
                <wp:simplePos x="0" y="0"/>
                <wp:positionH relativeFrom="column">
                  <wp:posOffset>5226685</wp:posOffset>
                </wp:positionH>
                <wp:positionV relativeFrom="paragraph">
                  <wp:posOffset>49530</wp:posOffset>
                </wp:positionV>
                <wp:extent cx="1281430" cy="335280"/>
                <wp:effectExtent l="0" t="2540" r="4445" b="0"/>
                <wp:wrapNone/>
                <wp:docPr id="1260073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143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328C29" w14:textId="77777777" w:rsidR="00856226" w:rsidRDefault="00856226" w:rsidP="00256BFB">
                            <w:pPr>
                              <w:rPr>
                                <w:rFonts w:ascii="Roboto" w:hAnsi="Roboto"/>
                                <w:sz w:val="16"/>
                                <w:szCs w:val="16"/>
                                <w:lang w:val="sl-SI"/>
                              </w:rPr>
                            </w:pPr>
                            <w:r>
                              <w:rPr>
                                <w:rFonts w:ascii="Roboto" w:hAnsi="Roboto"/>
                                <w:sz w:val="16"/>
                                <w:szCs w:val="16"/>
                                <w:lang w:val="sl-SI"/>
                              </w:rPr>
                              <w:t>Sestavil:</w:t>
                            </w:r>
                          </w:p>
                          <w:p w14:paraId="191A1404" w14:textId="60BE0D9A" w:rsidR="005F46AF" w:rsidRDefault="00C50CEC">
                            <w:r>
                              <w:rPr>
                                <w:rFonts w:ascii="Roboto" w:hAnsi="Roboto"/>
                                <w:sz w:val="16"/>
                                <w:szCs w:val="16"/>
                                <w:lang w:val="sl-SI"/>
                              </w:rPr>
                              <w:t>XXXX 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BBD0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55pt;margin-top:3.9pt;width:100.9pt;height:26.4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" stroked="f">
                <v:textbox style="mso-fit-shape-to-text:t">
                  <w:txbxContent>
                    <w:p w14:paraId="29328C29" w14:textId="77777777" w:rsidR="00856226" w:rsidRDefault="00856226" w:rsidP="00256BFB">
                      <w:pPr>
                        <w:rPr>
                          <w:rFonts w:ascii="Roboto" w:hAnsi="Roboto"/>
                          <w:sz w:val="16"/>
                          <w:szCs w:val="16"/>
                          <w:lang w:val="sl-SI"/>
                        </w:rPr>
                      </w:pPr>
                      <w:r>
                        <w:rPr>
                          <w:rFonts w:ascii="Roboto" w:hAnsi="Roboto"/>
                          <w:sz w:val="16"/>
                          <w:szCs w:val="16"/>
                          <w:lang w:val="sl-SI"/>
                        </w:rPr>
                        <w:t>Sestavil:</w:t>
                      </w:r>
                    </w:p>
                    <w:p w14:paraId="191A1404" w14:textId="60BE0D9A" w:rsidR="005F46AF" w:rsidRDefault="00C50CEC">
                      <w:r>
                        <w:rPr>
                          <w:rFonts w:ascii="Roboto" w:hAnsi="Roboto"/>
                          <w:sz w:val="16"/>
                          <w:szCs w:val="16"/>
                          <w:lang w:val="sl-SI"/>
                        </w:rPr>
                        <w:t>XXXX XXXXx</w:t>
                      </w:r>
                    </w:p>
                  </w:txbxContent>
                </v:textbox>
              </v:shape>
            </w:pict>
          </mc:Fallback>
        </mc:AlternateContent>
      </w:r>
      <w:r w:rsidR="005F46AF">
        <w:rPr>
          <w:rFonts w:ascii="Roboto" w:hAnsi="Roboto" w:cs="Arial"/>
          <w:b/>
          <w:sz w:val="16"/>
          <w:szCs w:val="16"/>
        </w:rPr>
        <w:tab/>
      </w:r>
      <w:r w:rsidR="005F46AF">
        <w:rPr>
          <w:rFonts w:ascii="Roboto" w:hAnsi="Roboto" w:cs="Arial"/>
          <w:b/>
          <w:sz w:val="16"/>
          <w:szCs w:val="16"/>
        </w:rPr>
        <w:tab/>
      </w:r>
      <w:r w:rsidR="005F46AF">
        <w:rPr>
          <w:rFonts w:ascii="Roboto" w:hAnsi="Roboto" w:cs="Arial"/>
          <w:b/>
          <w:sz w:val="16"/>
          <w:szCs w:val="16"/>
        </w:rPr>
        <w:tab/>
      </w:r>
    </w:p>
    <w:p w14:paraId="1860DE2A" w14:textId="77777777" w:rsidR="00986697" w:rsidRDefault="00986697" w:rsidP="00AB231E">
      <w:pPr>
        <w:rPr>
          <w:rFonts w:ascii="Roboto" w:hAnsi="Roboto" w:cs="Arial"/>
          <w:b/>
          <w:sz w:val="16"/>
          <w:szCs w:val="16"/>
        </w:rPr>
      </w:pPr>
    </w:p>
    <w:p w14:paraId="5737B75A" w14:textId="77777777" w:rsidR="00B35F9A" w:rsidRDefault="00B35F9A" w:rsidP="00AB231E">
      <w:pPr>
        <w:rPr>
          <w:rFonts w:ascii="Roboto" w:hAnsi="Roboto" w:cs="Arial"/>
          <w:b/>
          <w:sz w:val="16"/>
          <w:szCs w:val="16"/>
        </w:rPr>
      </w:pPr>
    </w:p>
    <w:p w14:paraId="0F81E1D6" w14:textId="77777777" w:rsidR="00986697" w:rsidRDefault="00986697" w:rsidP="00AB231E">
      <w:pPr>
        <w:rPr>
          <w:rFonts w:ascii="Roboto" w:hAnsi="Roboto" w:cs="Arial"/>
          <w:b/>
          <w:sz w:val="16"/>
          <w:szCs w:val="16"/>
        </w:rPr>
      </w:pPr>
    </w:p>
    <w:p w14:paraId="73CDB452" w14:textId="77777777" w:rsidR="00997E4D" w:rsidRPr="00AB231E" w:rsidRDefault="005F46AF" w:rsidP="00AB231E">
      <w:pPr>
        <w:rPr>
          <w:vanish/>
        </w:rPr>
      </w:pPr>
      <w:r>
        <w:rPr>
          <w:rFonts w:ascii="Roboto" w:hAnsi="Roboto" w:cs="Arial"/>
          <w:b/>
          <w:sz w:val="16"/>
          <w:szCs w:val="16"/>
        </w:rPr>
        <w:tab/>
      </w:r>
      <w:r>
        <w:rPr>
          <w:rFonts w:ascii="Roboto" w:hAnsi="Roboto" w:cs="Arial"/>
          <w:b/>
          <w:sz w:val="16"/>
          <w:szCs w:val="16"/>
        </w:rPr>
        <w:tab/>
      </w:r>
      <w:r>
        <w:rPr>
          <w:rFonts w:ascii="Roboto" w:hAnsi="Roboto" w:cs="Arial"/>
          <w:b/>
          <w:sz w:val="16"/>
          <w:szCs w:val="16"/>
        </w:rPr>
        <w:tab/>
      </w:r>
      <w:r>
        <w:rPr>
          <w:rFonts w:ascii="Roboto" w:hAnsi="Roboto" w:cs="Arial"/>
          <w:b/>
          <w:sz w:val="16"/>
          <w:szCs w:val="16"/>
        </w:rPr>
        <w:tab/>
      </w:r>
      <w:r>
        <w:rPr>
          <w:rFonts w:ascii="Roboto" w:hAnsi="Roboto" w:cs="Arial"/>
          <w:b/>
          <w:sz w:val="16"/>
          <w:szCs w:val="16"/>
        </w:rPr>
        <w:tab/>
      </w:r>
    </w:p>
    <w:p w14:paraId="358BA168" w14:textId="77777777" w:rsidR="001E6B5D" w:rsidRPr="001D00AE" w:rsidRDefault="001E6B5D" w:rsidP="001D00AE">
      <w:pPr>
        <w:rPr>
          <w:rFonts w:ascii="Calibri" w:hAnsi="Calibri" w:cs="Arial"/>
          <w:b/>
          <w:bCs/>
          <w:sz w:val="20"/>
          <w:szCs w:val="20"/>
        </w:rPr>
      </w:pPr>
    </w:p>
    <w:sectPr w:rsidR="001E6B5D" w:rsidRPr="001D00AE" w:rsidSect="002F2E13">
      <w:headerReference w:type="default" r:id="rId7"/>
      <w:footerReference w:type="default" r:id="rId8"/>
      <w:pgSz w:w="11906" w:h="16838"/>
      <w:pgMar w:top="995" w:right="566" w:bottom="284" w:left="709" w:header="426" w:footer="5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46C0" w14:textId="77777777" w:rsidR="004D0441" w:rsidRDefault="004D0441" w:rsidP="00C10880">
      <w:r>
        <w:separator/>
      </w:r>
    </w:p>
  </w:endnote>
  <w:endnote w:type="continuationSeparator" w:id="0">
    <w:p w14:paraId="48F58F05" w14:textId="77777777" w:rsidR="004D0441" w:rsidRDefault="004D0441" w:rsidP="00C10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IDAutomationHC39M">
    <w:altName w:val="Calibri"/>
    <w:charset w:val="00"/>
    <w:family w:val="auto"/>
    <w:pitch w:val="variable"/>
    <w:sig w:usb0="80000003" w:usb1="0000004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boto-Light">
    <w:altName w:val="Times New Roman"/>
    <w:panose1 w:val="00000000000000000000"/>
    <w:charset w:val="EE"/>
    <w:family w:val="auto"/>
    <w:notTrueType/>
    <w:pitch w:val="default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ED24" w14:textId="77777777" w:rsidR="00105AAD" w:rsidRDefault="00105AAD" w:rsidP="00105AAD">
    <w:pPr>
      <w:pStyle w:val="Footer"/>
      <w:ind w:left="-567" w:right="-283"/>
      <w:jc w:val="center"/>
      <w:rPr>
        <w:rFonts w:ascii="Roboto" w:hAnsi="Roboto"/>
        <w:sz w:val="16"/>
        <w:szCs w:val="16"/>
      </w:rPr>
    </w:pPr>
    <w:r>
      <w:rPr>
        <w:rFonts w:ascii="Roboto" w:hAnsi="Roboto"/>
        <w:sz w:val="16"/>
        <w:szCs w:val="16"/>
      </w:rPr>
      <w:t>Družba-podjetje je vpisano pri Okrožnem sodišču v Ljubljani št. Reg. Vložka 1/34299/00, Osnovni kapital družbe: 8.763,14 EUR v celoti vplačan.</w:t>
    </w:r>
  </w:p>
  <w:p w14:paraId="3A956CBF" w14:textId="77777777" w:rsidR="00F128DB" w:rsidRPr="00105AAD" w:rsidRDefault="00105AAD" w:rsidP="00105AAD">
    <w:pPr>
      <w:pStyle w:val="Footer"/>
      <w:jc w:val="center"/>
    </w:pPr>
    <w:r>
      <w:rPr>
        <w:rFonts w:ascii="Roboto" w:hAnsi="Roboto"/>
        <w:sz w:val="16"/>
        <w:szCs w:val="16"/>
      </w:rPr>
      <w:t>Nova Ljubljanska banka d.d., Trg republike, Ljubljana, IBAN: SI56020220089924780, SWIFT: LJBASI2X, Matična št. 1576224, ID št. Za DDV SI 84093404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3FE43" w14:textId="77777777" w:rsidR="004D0441" w:rsidRDefault="004D0441" w:rsidP="00C10880">
      <w:r>
        <w:separator/>
      </w:r>
    </w:p>
  </w:footnote>
  <w:footnote w:type="continuationSeparator" w:id="0">
    <w:p w14:paraId="7C44250E" w14:textId="77777777" w:rsidR="004D0441" w:rsidRDefault="004D0441" w:rsidP="00C10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9" w:type="dxa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920"/>
      <w:gridCol w:w="2551"/>
      <w:gridCol w:w="3118"/>
    </w:tblGrid>
    <w:tr w:rsidR="00F128DB" w:rsidRPr="000C50C6" w14:paraId="1B4F7F11" w14:textId="77777777" w:rsidTr="00DA6D12">
      <w:tc>
        <w:tcPr>
          <w:tcW w:w="5920" w:type="dxa"/>
        </w:tcPr>
        <w:p w14:paraId="2873319B" w14:textId="65886D70" w:rsidR="00F128DB" w:rsidRPr="000C50C6" w:rsidRDefault="00856226" w:rsidP="00F128DB">
          <w:pPr>
            <w:pStyle w:val="Header"/>
            <w:rPr>
              <w:rFonts w:ascii="Roboto" w:hAnsi="Roboto"/>
              <w:sz w:val="16"/>
              <w:szCs w:val="16"/>
            </w:rPr>
          </w:pPr>
          <w:r w:rsidRPr="00AB231E">
            <w:rPr>
              <w:noProof/>
              <w:sz w:val="22"/>
              <w:szCs w:val="22"/>
              <w:lang w:val="sl-SI" w:eastAsia="sl-SI"/>
            </w:rPr>
            <w:drawing>
              <wp:inline distT="0" distB="0" distL="0" distR="0" wp14:anchorId="3757A38F" wp14:editId="031C08C0">
                <wp:extent cx="1533525" cy="581025"/>
                <wp:effectExtent l="0" t="0" r="0" b="0"/>
                <wp:docPr id="1" name="Slik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ka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</w:tcPr>
        <w:p w14:paraId="6642D562" w14:textId="77777777" w:rsidR="00F128DB" w:rsidRPr="00AB231E" w:rsidRDefault="00F128DB" w:rsidP="00F128DB">
          <w:pPr>
            <w:autoSpaceDE w:val="0"/>
            <w:autoSpaceDN w:val="0"/>
            <w:adjustRightInd w:val="0"/>
            <w:ind w:left="-91"/>
            <w:rPr>
              <w:rFonts w:ascii="Roboto" w:hAnsi="Roboto" w:cs="Roboto-Light"/>
              <w:sz w:val="16"/>
              <w:szCs w:val="16"/>
            </w:rPr>
          </w:pPr>
          <w:r w:rsidRPr="00AB231E">
            <w:rPr>
              <w:rFonts w:ascii="Roboto" w:hAnsi="Roboto" w:cs="Roboto-Light"/>
              <w:sz w:val="16"/>
              <w:szCs w:val="16"/>
            </w:rPr>
            <w:t xml:space="preserve">Fines d.o.o. </w:t>
          </w:r>
        </w:p>
        <w:p w14:paraId="2D00F4C8" w14:textId="77777777" w:rsidR="00F128DB" w:rsidRPr="00AB231E" w:rsidRDefault="00F128DB" w:rsidP="00F128DB">
          <w:pPr>
            <w:autoSpaceDE w:val="0"/>
            <w:autoSpaceDN w:val="0"/>
            <w:adjustRightInd w:val="0"/>
            <w:ind w:left="-91"/>
            <w:rPr>
              <w:rFonts w:ascii="Roboto" w:hAnsi="Roboto" w:cs="Roboto-Light"/>
              <w:sz w:val="16"/>
              <w:szCs w:val="16"/>
            </w:rPr>
          </w:pPr>
          <w:r w:rsidRPr="00AB231E">
            <w:rPr>
              <w:rFonts w:ascii="Roboto" w:hAnsi="Roboto" w:cs="Roboto-Light"/>
              <w:sz w:val="16"/>
              <w:szCs w:val="16"/>
            </w:rPr>
            <w:t>Industrijska cesta 5</w:t>
          </w:r>
        </w:p>
        <w:p w14:paraId="18BB70E1" w14:textId="77777777" w:rsidR="00F128DB" w:rsidRDefault="00F128DB" w:rsidP="00F128DB">
          <w:pPr>
            <w:autoSpaceDE w:val="0"/>
            <w:autoSpaceDN w:val="0"/>
            <w:adjustRightInd w:val="0"/>
            <w:ind w:left="-91"/>
            <w:rPr>
              <w:rFonts w:ascii="Roboto" w:hAnsi="Roboto" w:cs="Roboto-Light"/>
              <w:sz w:val="16"/>
              <w:szCs w:val="16"/>
            </w:rPr>
          </w:pPr>
          <w:r>
            <w:rPr>
              <w:rFonts w:ascii="Roboto" w:hAnsi="Roboto" w:cs="Roboto-Light"/>
              <w:sz w:val="16"/>
              <w:szCs w:val="16"/>
            </w:rPr>
            <w:t>Grosuplje, Slovenija</w:t>
          </w:r>
        </w:p>
        <w:p w14:paraId="69E62181" w14:textId="77777777" w:rsidR="00F128DB" w:rsidRPr="00D316F0" w:rsidRDefault="00F128DB" w:rsidP="00F128DB">
          <w:pPr>
            <w:autoSpaceDE w:val="0"/>
            <w:autoSpaceDN w:val="0"/>
            <w:adjustRightInd w:val="0"/>
            <w:ind w:left="-91"/>
            <w:rPr>
              <w:rFonts w:ascii="Roboto" w:hAnsi="Roboto" w:cs="Roboto-Light"/>
              <w:sz w:val="16"/>
              <w:szCs w:val="16"/>
            </w:rPr>
          </w:pPr>
          <w:r w:rsidRPr="00AB231E">
            <w:rPr>
              <w:rFonts w:ascii="Roboto" w:hAnsi="Roboto" w:cs="Roboto-Light"/>
              <w:sz w:val="16"/>
              <w:szCs w:val="16"/>
            </w:rPr>
            <w:t>ID za DDV: SI84093404</w:t>
          </w:r>
        </w:p>
      </w:tc>
      <w:tc>
        <w:tcPr>
          <w:tcW w:w="3118" w:type="dxa"/>
        </w:tcPr>
        <w:p w14:paraId="3CA053CA" w14:textId="77777777" w:rsidR="00F128DB" w:rsidRDefault="00F128DB" w:rsidP="00F128DB">
          <w:pPr>
            <w:autoSpaceDE w:val="0"/>
            <w:autoSpaceDN w:val="0"/>
            <w:adjustRightInd w:val="0"/>
            <w:rPr>
              <w:rFonts w:ascii="Roboto" w:hAnsi="Roboto" w:cs="Roboto-Light"/>
              <w:sz w:val="16"/>
              <w:szCs w:val="16"/>
            </w:rPr>
          </w:pPr>
          <w:r>
            <w:rPr>
              <w:rFonts w:ascii="Roboto" w:hAnsi="Roboto" w:cs="Roboto-Light"/>
              <w:sz w:val="16"/>
              <w:szCs w:val="16"/>
            </w:rPr>
            <w:t xml:space="preserve"> </w:t>
          </w:r>
          <w:r w:rsidRPr="00AB231E">
            <w:rPr>
              <w:rFonts w:ascii="Roboto" w:hAnsi="Roboto" w:cs="Roboto-Light"/>
              <w:sz w:val="16"/>
              <w:szCs w:val="16"/>
            </w:rPr>
            <w:t>T     +386 1 788 83 40</w:t>
          </w:r>
        </w:p>
        <w:p w14:paraId="6DBB44DF" w14:textId="77777777" w:rsidR="00F128DB" w:rsidRPr="00AB231E" w:rsidRDefault="00F128DB" w:rsidP="00F128DB">
          <w:pPr>
            <w:autoSpaceDE w:val="0"/>
            <w:autoSpaceDN w:val="0"/>
            <w:adjustRightInd w:val="0"/>
            <w:rPr>
              <w:rFonts w:ascii="Roboto" w:hAnsi="Roboto" w:cs="Roboto-Light"/>
              <w:sz w:val="16"/>
              <w:szCs w:val="16"/>
            </w:rPr>
          </w:pPr>
          <w:r>
            <w:rPr>
              <w:rFonts w:ascii="Roboto" w:hAnsi="Roboto" w:cs="Roboto-Light"/>
              <w:sz w:val="16"/>
              <w:szCs w:val="16"/>
            </w:rPr>
            <w:t xml:space="preserve"> </w:t>
          </w:r>
          <w:r w:rsidRPr="00AB231E">
            <w:rPr>
              <w:rFonts w:ascii="Roboto" w:hAnsi="Roboto" w:cs="Roboto-Light"/>
              <w:sz w:val="16"/>
              <w:szCs w:val="16"/>
            </w:rPr>
            <w:t>F     +386 1 788 83 42</w:t>
          </w:r>
        </w:p>
        <w:p w14:paraId="444E0CB5" w14:textId="77777777" w:rsidR="00F128DB" w:rsidRDefault="00F128DB" w:rsidP="00F128DB">
          <w:pPr>
            <w:autoSpaceDE w:val="0"/>
            <w:autoSpaceDN w:val="0"/>
            <w:adjustRightInd w:val="0"/>
            <w:rPr>
              <w:rFonts w:ascii="Roboto" w:hAnsi="Roboto" w:cs="Roboto-Light"/>
              <w:sz w:val="16"/>
              <w:szCs w:val="16"/>
            </w:rPr>
          </w:pPr>
          <w:r>
            <w:rPr>
              <w:rFonts w:ascii="Roboto" w:hAnsi="Roboto" w:cs="Roboto-Light"/>
              <w:sz w:val="16"/>
              <w:szCs w:val="16"/>
            </w:rPr>
            <w:t xml:space="preserve"> </w:t>
          </w:r>
          <w:r w:rsidRPr="00AB231E">
            <w:rPr>
              <w:rFonts w:ascii="Roboto" w:hAnsi="Roboto" w:cs="Roboto-Light"/>
              <w:sz w:val="16"/>
              <w:szCs w:val="16"/>
            </w:rPr>
            <w:t xml:space="preserve">E     </w:t>
          </w:r>
          <w:hyperlink r:id="rId2" w:history="1">
            <w:r w:rsidRPr="00AB231E">
              <w:rPr>
                <w:rStyle w:val="Hyperlink"/>
                <w:rFonts w:ascii="Roboto" w:hAnsi="Roboto" w:cs="Roboto-Light"/>
                <w:sz w:val="16"/>
                <w:szCs w:val="16"/>
              </w:rPr>
              <w:t>info@fines.si</w:t>
            </w:r>
          </w:hyperlink>
          <w:r>
            <w:rPr>
              <w:rFonts w:ascii="Roboto" w:hAnsi="Roboto" w:cs="Roboto-Light"/>
              <w:sz w:val="16"/>
              <w:szCs w:val="16"/>
            </w:rPr>
            <w:t xml:space="preserve">  </w:t>
          </w:r>
        </w:p>
        <w:p w14:paraId="014A529A" w14:textId="77777777" w:rsidR="00F128DB" w:rsidRPr="000C50C6" w:rsidRDefault="00F128DB" w:rsidP="00F128DB">
          <w:pPr>
            <w:pStyle w:val="Header"/>
            <w:rPr>
              <w:rFonts w:ascii="Roboto" w:hAnsi="Roboto"/>
              <w:sz w:val="16"/>
              <w:szCs w:val="16"/>
            </w:rPr>
          </w:pPr>
          <w:r>
            <w:rPr>
              <w:rFonts w:ascii="Roboto" w:hAnsi="Roboto" w:cs="Roboto-Light"/>
              <w:sz w:val="16"/>
              <w:szCs w:val="16"/>
            </w:rPr>
            <w:t xml:space="preserve"> </w:t>
          </w:r>
          <w:r w:rsidRPr="00AB231E">
            <w:rPr>
              <w:rFonts w:ascii="Roboto" w:hAnsi="Roboto" w:cs="Roboto-Light"/>
              <w:sz w:val="16"/>
              <w:szCs w:val="16"/>
            </w:rPr>
            <w:t xml:space="preserve">W    www.fines.si  </w:t>
          </w:r>
        </w:p>
      </w:tc>
    </w:tr>
  </w:tbl>
  <w:p w14:paraId="53CA6D97" w14:textId="77777777" w:rsidR="00F128DB" w:rsidRDefault="00F128DB" w:rsidP="00EB6F6A">
    <w:pPr>
      <w:pStyle w:val="Header"/>
    </w:pPr>
    <w:r>
      <w:rPr>
        <w:noProof/>
        <w:lang w:val="sl-SI" w:eastAsia="sl-SI"/>
      </w:rPr>
      <w:tab/>
    </w:r>
    <w:r>
      <w:rPr>
        <w:noProof/>
        <w:lang w:val="sl-SI" w:eastAsia="sl-SI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26"/>
    <w:rsid w:val="00003512"/>
    <w:rsid w:val="00015BDA"/>
    <w:rsid w:val="00042141"/>
    <w:rsid w:val="000473AA"/>
    <w:rsid w:val="000610D3"/>
    <w:rsid w:val="00082DB7"/>
    <w:rsid w:val="00085300"/>
    <w:rsid w:val="000B0638"/>
    <w:rsid w:val="000D23CF"/>
    <w:rsid w:val="00105AAD"/>
    <w:rsid w:val="001066D3"/>
    <w:rsid w:val="00107ACA"/>
    <w:rsid w:val="0011388E"/>
    <w:rsid w:val="0011405E"/>
    <w:rsid w:val="0014351A"/>
    <w:rsid w:val="00154197"/>
    <w:rsid w:val="00155653"/>
    <w:rsid w:val="001575AD"/>
    <w:rsid w:val="001605EE"/>
    <w:rsid w:val="001607D4"/>
    <w:rsid w:val="00185915"/>
    <w:rsid w:val="00192E57"/>
    <w:rsid w:val="00195B67"/>
    <w:rsid w:val="00196A0C"/>
    <w:rsid w:val="00196C64"/>
    <w:rsid w:val="001B7099"/>
    <w:rsid w:val="001D00AE"/>
    <w:rsid w:val="001E0EE6"/>
    <w:rsid w:val="001E6B5D"/>
    <w:rsid w:val="001F29F6"/>
    <w:rsid w:val="001F2DC5"/>
    <w:rsid w:val="00227BDD"/>
    <w:rsid w:val="00252CB2"/>
    <w:rsid w:val="00255215"/>
    <w:rsid w:val="00256BFB"/>
    <w:rsid w:val="00260CF7"/>
    <w:rsid w:val="00294C6C"/>
    <w:rsid w:val="002A5F86"/>
    <w:rsid w:val="002C2CC6"/>
    <w:rsid w:val="002E37AC"/>
    <w:rsid w:val="002F2E13"/>
    <w:rsid w:val="00302B3E"/>
    <w:rsid w:val="00302BDD"/>
    <w:rsid w:val="00313B43"/>
    <w:rsid w:val="00316310"/>
    <w:rsid w:val="00322FF6"/>
    <w:rsid w:val="00325144"/>
    <w:rsid w:val="00334726"/>
    <w:rsid w:val="00341491"/>
    <w:rsid w:val="00360411"/>
    <w:rsid w:val="00362524"/>
    <w:rsid w:val="0037491C"/>
    <w:rsid w:val="0037495B"/>
    <w:rsid w:val="003C0E13"/>
    <w:rsid w:val="003E04D8"/>
    <w:rsid w:val="003E7B2B"/>
    <w:rsid w:val="00413580"/>
    <w:rsid w:val="0041538D"/>
    <w:rsid w:val="00425476"/>
    <w:rsid w:val="00427EE5"/>
    <w:rsid w:val="00442D8E"/>
    <w:rsid w:val="00443847"/>
    <w:rsid w:val="00445A72"/>
    <w:rsid w:val="004559B7"/>
    <w:rsid w:val="0046354E"/>
    <w:rsid w:val="004C7F90"/>
    <w:rsid w:val="004D0441"/>
    <w:rsid w:val="004D73AB"/>
    <w:rsid w:val="0052498F"/>
    <w:rsid w:val="0054087A"/>
    <w:rsid w:val="005423D0"/>
    <w:rsid w:val="0055335D"/>
    <w:rsid w:val="00555BCC"/>
    <w:rsid w:val="00557C31"/>
    <w:rsid w:val="00570F03"/>
    <w:rsid w:val="0057724B"/>
    <w:rsid w:val="005956B7"/>
    <w:rsid w:val="005A22C9"/>
    <w:rsid w:val="005A627E"/>
    <w:rsid w:val="005E7C1C"/>
    <w:rsid w:val="005F46AF"/>
    <w:rsid w:val="005F681C"/>
    <w:rsid w:val="0063626A"/>
    <w:rsid w:val="006375A8"/>
    <w:rsid w:val="00660C8E"/>
    <w:rsid w:val="0066360C"/>
    <w:rsid w:val="006707D7"/>
    <w:rsid w:val="00695DF0"/>
    <w:rsid w:val="006B6B93"/>
    <w:rsid w:val="006C1764"/>
    <w:rsid w:val="006E2A59"/>
    <w:rsid w:val="007562D3"/>
    <w:rsid w:val="0076183D"/>
    <w:rsid w:val="0076761B"/>
    <w:rsid w:val="0079244A"/>
    <w:rsid w:val="007A7C73"/>
    <w:rsid w:val="007B6F9A"/>
    <w:rsid w:val="007B7563"/>
    <w:rsid w:val="007C1CC1"/>
    <w:rsid w:val="007C3719"/>
    <w:rsid w:val="007F08E9"/>
    <w:rsid w:val="008125BE"/>
    <w:rsid w:val="00812784"/>
    <w:rsid w:val="00833AC2"/>
    <w:rsid w:val="00841AC8"/>
    <w:rsid w:val="008420B9"/>
    <w:rsid w:val="00842450"/>
    <w:rsid w:val="00856226"/>
    <w:rsid w:val="00876A5F"/>
    <w:rsid w:val="00891CE6"/>
    <w:rsid w:val="008977AC"/>
    <w:rsid w:val="008C0134"/>
    <w:rsid w:val="008F1EFC"/>
    <w:rsid w:val="008F7164"/>
    <w:rsid w:val="00902D6B"/>
    <w:rsid w:val="00910E58"/>
    <w:rsid w:val="00911875"/>
    <w:rsid w:val="009341DF"/>
    <w:rsid w:val="00986697"/>
    <w:rsid w:val="00997E4D"/>
    <w:rsid w:val="009A457A"/>
    <w:rsid w:val="009B359A"/>
    <w:rsid w:val="009B4BC7"/>
    <w:rsid w:val="009B703B"/>
    <w:rsid w:val="009D0E68"/>
    <w:rsid w:val="009D69B4"/>
    <w:rsid w:val="00A11910"/>
    <w:rsid w:val="00A13FCB"/>
    <w:rsid w:val="00A342F1"/>
    <w:rsid w:val="00A376CF"/>
    <w:rsid w:val="00A45926"/>
    <w:rsid w:val="00A52C38"/>
    <w:rsid w:val="00A532FE"/>
    <w:rsid w:val="00A54BEB"/>
    <w:rsid w:val="00A874D4"/>
    <w:rsid w:val="00A90A6F"/>
    <w:rsid w:val="00A973B8"/>
    <w:rsid w:val="00AA66ED"/>
    <w:rsid w:val="00AB231E"/>
    <w:rsid w:val="00AD0A27"/>
    <w:rsid w:val="00AD4AE7"/>
    <w:rsid w:val="00AE5F6E"/>
    <w:rsid w:val="00B153AE"/>
    <w:rsid w:val="00B26409"/>
    <w:rsid w:val="00B35F9A"/>
    <w:rsid w:val="00B40456"/>
    <w:rsid w:val="00B44C5A"/>
    <w:rsid w:val="00B44CE8"/>
    <w:rsid w:val="00B768C2"/>
    <w:rsid w:val="00B86BD4"/>
    <w:rsid w:val="00BA56CA"/>
    <w:rsid w:val="00BB1D3C"/>
    <w:rsid w:val="00BF39A2"/>
    <w:rsid w:val="00C10880"/>
    <w:rsid w:val="00C364F5"/>
    <w:rsid w:val="00C50CEC"/>
    <w:rsid w:val="00C51C20"/>
    <w:rsid w:val="00C72B16"/>
    <w:rsid w:val="00C91A89"/>
    <w:rsid w:val="00C91F75"/>
    <w:rsid w:val="00CC2490"/>
    <w:rsid w:val="00D00723"/>
    <w:rsid w:val="00D07919"/>
    <w:rsid w:val="00D36E34"/>
    <w:rsid w:val="00D508D9"/>
    <w:rsid w:val="00D70EFB"/>
    <w:rsid w:val="00D84FF2"/>
    <w:rsid w:val="00DA6D12"/>
    <w:rsid w:val="00DC133A"/>
    <w:rsid w:val="00DC1A6E"/>
    <w:rsid w:val="00DC383B"/>
    <w:rsid w:val="00DD6608"/>
    <w:rsid w:val="00DE2181"/>
    <w:rsid w:val="00DE5071"/>
    <w:rsid w:val="00DF6D09"/>
    <w:rsid w:val="00E05B96"/>
    <w:rsid w:val="00E1613C"/>
    <w:rsid w:val="00E246F6"/>
    <w:rsid w:val="00E30E0D"/>
    <w:rsid w:val="00E37FC2"/>
    <w:rsid w:val="00E506D6"/>
    <w:rsid w:val="00E548BD"/>
    <w:rsid w:val="00E56C9A"/>
    <w:rsid w:val="00E663C1"/>
    <w:rsid w:val="00EA083D"/>
    <w:rsid w:val="00EA2FB5"/>
    <w:rsid w:val="00EA52B4"/>
    <w:rsid w:val="00EB6F6A"/>
    <w:rsid w:val="00ED16FA"/>
    <w:rsid w:val="00F00595"/>
    <w:rsid w:val="00F0415D"/>
    <w:rsid w:val="00F128DB"/>
    <w:rsid w:val="00F42253"/>
    <w:rsid w:val="00F608CB"/>
    <w:rsid w:val="00F63457"/>
    <w:rsid w:val="00F67B6B"/>
    <w:rsid w:val="00F87157"/>
    <w:rsid w:val="00F87E95"/>
    <w:rsid w:val="00FA0BDF"/>
    <w:rsid w:val="00FB2AB4"/>
    <w:rsid w:val="00FF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49843F"/>
  <w15:chartTrackingRefBased/>
  <w15:docId w15:val="{128E3D5C-0E61-4762-9552-625615AE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88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0880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C1088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10880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C1088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8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08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C10880"/>
    <w:rPr>
      <w:color w:val="0000FF"/>
      <w:u w:val="single"/>
    </w:rPr>
  </w:style>
  <w:style w:type="table" w:styleId="TableGrid">
    <w:name w:val="Table Grid"/>
    <w:basedOn w:val="TableNormal"/>
    <w:uiPriority w:val="59"/>
    <w:rsid w:val="008F1EFC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B6F6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ines.si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Rokadasrv\rispsql$\Izpisi\OdpremniNalo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66285C5-6F15-4F05-9ADC-64E36A3E3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OdpremniNalog</Template>
  <TotalTime>3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</CharactersWithSpaces>
  <SharedDoc>false</SharedDoc>
  <HLinks>
    <vt:vector size="6" baseType="variant">
      <vt:variant>
        <vt:i4>6684739</vt:i4>
      </vt:variant>
      <vt:variant>
        <vt:i4>0</vt:i4>
      </vt:variant>
      <vt:variant>
        <vt:i4>0</vt:i4>
      </vt:variant>
      <vt:variant>
        <vt:i4>5</vt:i4>
      </vt:variant>
      <vt:variant>
        <vt:lpwstr>mailto:info@fines.si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Matjaž Mužar</dc:creator>
  <cp:keywords/>
  <cp:lastModifiedBy>Matjaž Mužar</cp:lastModifiedBy>
  <cp:revision>3</cp:revision>
  <dcterms:created xsi:type="dcterms:W3CDTF">2026-10-26T12:26:00Z</dcterms:created>
  <dcterms:modified xsi:type="dcterms:W3CDTF">2026-10-26T12:29:00Z</dcterms:modified>
</cp:coreProperties>
</file>